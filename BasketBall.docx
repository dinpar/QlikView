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21147011" w:displacedByCustomXml="next"/>
    <w:bookmarkStart w:id="1" w:name="_Toc318189312" w:displacedByCustomXml="next"/>
    <w:bookmarkStart w:id="2" w:name="_Toc318188327" w:displacedByCustomXml="next"/>
    <w:bookmarkStart w:id="3" w:name="_Toc318188227" w:displacedByCustomXml="next"/>
    <w:bookmarkStart w:id="4" w:name="_Toc321147149" w:displacedByCustomXml="next"/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:rsidR="002163EE" w:rsidRDefault="003806E6">
          <w:pPr>
            <w:pStyle w:val="NoSpacing"/>
            <w:rPr>
              <w:sz w:val="24"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0D7792F2" wp14:editId="3F4D134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163EE" w:rsidRDefault="0008329D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27C919F9C9E94BE3ADD5EB0960AC3734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514B2">
                                      <w:t>Dinesh Parthiban</w:t>
                                    </w:r>
                                  </w:sdtContent>
                                </w:sdt>
                                <w:r w:rsidR="003806E6"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placeholder>
                                      <w:docPart w:val="C1FEDB9B53094436898F993B5E23BA35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514B2">
                                      <w:t>dxp141330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7792F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:rsidR="002163EE" w:rsidRDefault="0008329D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27C919F9C9E94BE3ADD5EB0960AC3734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514B2">
                                <w:t>Dinesh Parthiban</w:t>
                              </w:r>
                            </w:sdtContent>
                          </w:sdt>
                          <w:r w:rsidR="003806E6"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placeholder>
                                <w:docPart w:val="C1FEDB9B53094436898F993B5E23BA35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8514B2">
                                <w:t>dxp141330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0AEA2C18" wp14:editId="54AA544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7086600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le"/>
                                  <w:tag w:val=""/>
                                  <w:id w:val="-97059377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163EE" w:rsidRDefault="00F876AD">
                                    <w:pPr>
                                      <w:pStyle w:val="Title"/>
                                    </w:pPr>
                                    <w:r>
                                      <w:t>Project using QlikView</w:t>
                                    </w:r>
                                  </w:p>
                                </w:sdtContent>
                              </w:sdt>
                              <w:p w:rsidR="002163EE" w:rsidRDefault="0008329D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514B2">
                                      <w:t>BASKETBALL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AEA2C18" id="Text Box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DZdQ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mQWHya6p2mPgnvqVCU5e1RjKtQjxVnjsCAaJvY9fcGhDAJ8G&#10;ibMN+Z9/0yd/UBdWzlrsXMnDj63wijPz2YLUaUFHwY/CehTstrkgTAE8RTVZRICPZhS1p+YBz8Eq&#10;3QKTsBJ3lTyO4kXsNx/PiVSrVXbCGjoRr+2dkyl1Gkqi2H33ILwbeBhB4Rsat1EsXtCx9818catt&#10;BCkzVxOuPYoD3ljhTOHhuUlvxPP/7PX0KC5/AQ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GvbENl1AgAAXA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alias w:val="Title"/>
                            <w:tag w:val=""/>
                            <w:id w:val="-97059377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163EE" w:rsidRDefault="00F876AD">
                              <w:pPr>
                                <w:pStyle w:val="Title"/>
                              </w:pPr>
                              <w:r>
                                <w:t>Project using QlikView</w:t>
                              </w:r>
                            </w:p>
                          </w:sdtContent>
                        </w:sdt>
                        <w:p w:rsidR="002163EE" w:rsidRDefault="0008329D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514B2">
                                <w:t>BASKETBALL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:rsidR="002163EE" w:rsidRDefault="003806E6">
          <w:r>
            <w:br w:type="page"/>
          </w:r>
        </w:p>
      </w:sdtContent>
    </w:sdt>
    <w:bookmarkEnd w:id="4"/>
    <w:bookmarkEnd w:id="3"/>
    <w:bookmarkEnd w:id="2"/>
    <w:bookmarkEnd w:id="1"/>
    <w:bookmarkEnd w:id="0"/>
    <w:p w:rsidR="002163EE" w:rsidRDefault="00AF7F11" w:rsidP="00AF7F11">
      <w:pPr>
        <w:pStyle w:val="Heading1"/>
        <w:rPr>
          <w:rStyle w:val="Heading1Char"/>
        </w:rPr>
      </w:pPr>
      <w:r>
        <w:rPr>
          <w:rStyle w:val="Heading1Char"/>
        </w:rPr>
        <w:lastRenderedPageBreak/>
        <w:t>Database View</w:t>
      </w:r>
    </w:p>
    <w:p w:rsidR="00AF7F11" w:rsidRDefault="00DB7C06" w:rsidP="00AF7F11">
      <w:r>
        <w:rPr>
          <w:noProof/>
          <w:lang w:eastAsia="en-US"/>
        </w:rPr>
        <w:drawing>
          <wp:inline distT="0" distB="0" distL="0" distR="0" wp14:anchorId="315C77D0" wp14:editId="792D5F71">
            <wp:extent cx="5486400" cy="4194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11" w:rsidRPr="00AF7F11" w:rsidRDefault="00AF7F11" w:rsidP="00AF7F11"/>
    <w:p w:rsidR="00AF7F11" w:rsidRPr="00AF7F11" w:rsidRDefault="00DB7C06" w:rsidP="00AF7F11">
      <w:pPr>
        <w:pStyle w:val="Heading1"/>
        <w:rPr>
          <w:rStyle w:val="Heading1Char"/>
        </w:rPr>
      </w:pPr>
      <w:r>
        <w:rPr>
          <w:rStyle w:val="Heading1Char"/>
        </w:rPr>
        <w:t>Script File</w:t>
      </w:r>
    </w:p>
    <w:p w:rsidR="00AF7F11" w:rsidRDefault="00DB7C06" w:rsidP="00AF7F11">
      <w:r>
        <w:object w:dxaOrig="871" w:dyaOrig="8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3.55pt;height:41.55pt" o:ole="">
            <v:imagedata r:id="rId11" o:title=""/>
          </v:shape>
          <o:OLEObject Type="Embed" ProgID="Package" ShapeID="_x0000_i1027" DrawAspect="Content" ObjectID="_1540842177" r:id="rId12"/>
        </w:object>
      </w:r>
    </w:p>
    <w:p w:rsidR="00AF7F11" w:rsidRPr="00AF7F11" w:rsidRDefault="00AF7F11" w:rsidP="00AF7F11">
      <w:pPr>
        <w:pStyle w:val="Heading1"/>
        <w:rPr>
          <w:rStyle w:val="Heading1Char"/>
        </w:rPr>
      </w:pPr>
      <w:r w:rsidRPr="00AF7F11">
        <w:rPr>
          <w:rStyle w:val="Heading1Char"/>
        </w:rPr>
        <w:t>Visualizations</w:t>
      </w:r>
    </w:p>
    <w:p w:rsidR="00635C6A" w:rsidRDefault="00AF7F11" w:rsidP="00635C6A">
      <w:pPr>
        <w:pStyle w:val="ListParagraph"/>
        <w:numPr>
          <w:ilvl w:val="0"/>
          <w:numId w:val="7"/>
        </w:numPr>
      </w:pPr>
      <w:r>
        <w:t>Visualiz</w:t>
      </w:r>
      <w:r w:rsidR="00635C6A">
        <w:t>ations for Contributing Factors</w:t>
      </w:r>
    </w:p>
    <w:p w:rsidR="00635C6A" w:rsidRDefault="00635C6A" w:rsidP="00635C6A">
      <w:pPr>
        <w:ind w:left="360"/>
      </w:pPr>
      <w:r>
        <w:rPr>
          <w:noProof/>
          <w:lang w:eastAsia="en-US"/>
        </w:rPr>
        <w:lastRenderedPageBreak/>
        <w:drawing>
          <wp:inline distT="0" distB="0" distL="0" distR="0" wp14:anchorId="79DFBCD0" wp14:editId="363E4BDD">
            <wp:extent cx="5943600" cy="4173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C6A" w:rsidRDefault="00635C6A" w:rsidP="00635C6A">
      <w:pPr>
        <w:ind w:left="360"/>
      </w:pPr>
      <w:r>
        <w:rPr>
          <w:noProof/>
          <w:lang w:eastAsia="en-US"/>
        </w:rPr>
        <w:drawing>
          <wp:inline distT="0" distB="0" distL="0" distR="0" wp14:anchorId="6A88AEBE" wp14:editId="3A918D09">
            <wp:extent cx="5943600" cy="3831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C6A" w:rsidRDefault="00635C6A" w:rsidP="00635C6A">
      <w:pPr>
        <w:ind w:left="360"/>
      </w:pPr>
      <w:r>
        <w:rPr>
          <w:noProof/>
          <w:lang w:eastAsia="en-US"/>
        </w:rPr>
        <w:lastRenderedPageBreak/>
        <w:drawing>
          <wp:inline distT="0" distB="0" distL="0" distR="0" wp14:anchorId="57938785" wp14:editId="22F4EC6A">
            <wp:extent cx="5943600" cy="37452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C6A" w:rsidRDefault="00635C6A" w:rsidP="00635C6A">
      <w:pPr>
        <w:ind w:left="360"/>
      </w:pPr>
    </w:p>
    <w:p w:rsidR="00635C6A" w:rsidRDefault="00635C6A" w:rsidP="00635C6A">
      <w:pPr>
        <w:ind w:left="360"/>
      </w:pPr>
      <w:r>
        <w:rPr>
          <w:noProof/>
          <w:lang w:eastAsia="en-US"/>
        </w:rPr>
        <w:drawing>
          <wp:inline distT="0" distB="0" distL="0" distR="0" wp14:anchorId="4B39953A" wp14:editId="289412E9">
            <wp:extent cx="5943600" cy="3832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C6A" w:rsidRDefault="00635C6A" w:rsidP="00635C6A">
      <w:pPr>
        <w:ind w:left="360"/>
      </w:pPr>
      <w:r>
        <w:rPr>
          <w:noProof/>
          <w:lang w:eastAsia="en-US"/>
        </w:rPr>
        <w:lastRenderedPageBreak/>
        <w:drawing>
          <wp:inline distT="0" distB="0" distL="0" distR="0" wp14:anchorId="2772E8D6" wp14:editId="2EC4E0D4">
            <wp:extent cx="5943600" cy="32346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C6A" w:rsidRDefault="00635C6A" w:rsidP="00635C6A">
      <w:pPr>
        <w:ind w:left="360"/>
      </w:pPr>
      <w:r>
        <w:rPr>
          <w:noProof/>
          <w:lang w:eastAsia="en-US"/>
        </w:rPr>
        <w:lastRenderedPageBreak/>
        <w:drawing>
          <wp:inline distT="0" distB="0" distL="0" distR="0" wp14:anchorId="07B3F99B" wp14:editId="7D75971A">
            <wp:extent cx="2305050" cy="5848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C6A" w:rsidRDefault="00635C6A" w:rsidP="00635C6A">
      <w:pPr>
        <w:ind w:left="360"/>
      </w:pPr>
    </w:p>
    <w:p w:rsidR="00EB791B" w:rsidRDefault="007F7C31" w:rsidP="003B21C1">
      <w:pPr>
        <w:ind w:left="-90"/>
      </w:pPr>
      <w:r>
        <w:rPr>
          <w:noProof/>
          <w:lang w:eastAsia="en-US"/>
        </w:rPr>
        <w:lastRenderedPageBreak/>
        <w:drawing>
          <wp:inline distT="0" distB="0" distL="0" distR="0" wp14:anchorId="1A0F7C73" wp14:editId="512E5CA7">
            <wp:extent cx="3495675" cy="3800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31" w:rsidRDefault="007F7C31" w:rsidP="003B21C1">
      <w:pPr>
        <w:ind w:left="-90"/>
      </w:pPr>
    </w:p>
    <w:p w:rsidR="007F7C31" w:rsidRDefault="007F7C31" w:rsidP="003B21C1">
      <w:pPr>
        <w:ind w:left="-90"/>
      </w:pPr>
      <w:r>
        <w:rPr>
          <w:noProof/>
          <w:lang w:eastAsia="en-US"/>
        </w:rPr>
        <w:drawing>
          <wp:inline distT="0" distB="0" distL="0" distR="0" wp14:anchorId="0D089922" wp14:editId="19357761">
            <wp:extent cx="3419475" cy="1409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31" w:rsidRDefault="007F7C31" w:rsidP="003B21C1">
      <w:pPr>
        <w:ind w:left="-90"/>
      </w:pPr>
    </w:p>
    <w:p w:rsidR="007F7C31" w:rsidRDefault="007F7C31" w:rsidP="003B21C1">
      <w:pPr>
        <w:ind w:left="-90"/>
      </w:pPr>
    </w:p>
    <w:p w:rsidR="007F7C31" w:rsidRDefault="007F7C31" w:rsidP="003B21C1">
      <w:pPr>
        <w:ind w:left="-90"/>
      </w:pPr>
    </w:p>
    <w:p w:rsidR="007F7C31" w:rsidRDefault="007F7C31" w:rsidP="007F7C31">
      <w:pPr>
        <w:ind w:left="360"/>
      </w:pPr>
      <w:r>
        <w:rPr>
          <w:noProof/>
          <w:lang w:eastAsia="en-US"/>
        </w:rPr>
        <w:lastRenderedPageBreak/>
        <w:drawing>
          <wp:inline distT="0" distB="0" distL="0" distR="0" wp14:anchorId="64D36EC8" wp14:editId="1E4DDF20">
            <wp:extent cx="5943600" cy="26015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31" w:rsidRDefault="007F7C31" w:rsidP="007F7C31">
      <w:pPr>
        <w:ind w:left="360"/>
      </w:pPr>
    </w:p>
    <w:p w:rsidR="007F7C31" w:rsidRPr="00AF7F11" w:rsidRDefault="007F7C31" w:rsidP="007F7C31">
      <w:pPr>
        <w:ind w:left="360"/>
      </w:pPr>
      <w:r>
        <w:rPr>
          <w:noProof/>
          <w:lang w:eastAsia="en-US"/>
        </w:rPr>
        <w:drawing>
          <wp:inline distT="0" distB="0" distL="0" distR="0" wp14:anchorId="2C759AC1" wp14:editId="36BEA692">
            <wp:extent cx="5943600" cy="26816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31" w:rsidRPr="00AF7F11" w:rsidRDefault="007F7C31" w:rsidP="003B21C1">
      <w:pPr>
        <w:ind w:left="-90"/>
      </w:pPr>
      <w:bookmarkStart w:id="5" w:name="_GoBack"/>
      <w:bookmarkEnd w:id="5"/>
    </w:p>
    <w:sectPr w:rsidR="007F7C31" w:rsidRPr="00AF7F11" w:rsidSect="00DB7C06"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329D" w:rsidRDefault="0008329D">
      <w:pPr>
        <w:spacing w:before="0" w:after="0" w:line="240" w:lineRule="auto"/>
      </w:pPr>
      <w:r>
        <w:separator/>
      </w:r>
    </w:p>
  </w:endnote>
  <w:endnote w:type="continuationSeparator" w:id="0">
    <w:p w:rsidR="0008329D" w:rsidRDefault="0008329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3806E6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7F7C31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329D" w:rsidRDefault="0008329D">
      <w:pPr>
        <w:spacing w:before="0" w:after="0" w:line="240" w:lineRule="auto"/>
      </w:pPr>
      <w:r>
        <w:separator/>
      </w:r>
    </w:p>
  </w:footnote>
  <w:footnote w:type="continuationSeparator" w:id="0">
    <w:p w:rsidR="0008329D" w:rsidRDefault="0008329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32245F3D"/>
    <w:multiLevelType w:val="hybridMultilevel"/>
    <w:tmpl w:val="C6320B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n-US" w:vendorID="64" w:dllVersion="131078" w:nlCheck="1" w:checkStyle="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6AD"/>
    <w:rsid w:val="00051480"/>
    <w:rsid w:val="0008329D"/>
    <w:rsid w:val="002163EE"/>
    <w:rsid w:val="003806E6"/>
    <w:rsid w:val="003B21C1"/>
    <w:rsid w:val="00635C6A"/>
    <w:rsid w:val="006704D8"/>
    <w:rsid w:val="007609EB"/>
    <w:rsid w:val="007821C3"/>
    <w:rsid w:val="007F7C31"/>
    <w:rsid w:val="008514B2"/>
    <w:rsid w:val="00927F5F"/>
    <w:rsid w:val="00A43871"/>
    <w:rsid w:val="00AF7F11"/>
    <w:rsid w:val="00DB7C06"/>
    <w:rsid w:val="00EB791B"/>
    <w:rsid w:val="00F8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238E00"/>
  <w15:chartTrackingRefBased/>
  <w15:docId w15:val="{B9071BB6-1D5A-42B4-A1F7-B21FF9A48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semiHidden/>
    <w:qFormat/>
    <w:rsid w:val="00AF7F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nkar\AppData\Roaming\Microsoft\Templates\Student%20report%20with%20cover%20ph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7C919F9C9E94BE3ADD5EB0960AC37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E161A8-D6CC-4D73-90E9-2CC4C43AC189}"/>
      </w:docPartPr>
      <w:docPartBody>
        <w:p w:rsidR="00DF6851" w:rsidRDefault="00236D30">
          <w:pPr>
            <w:pStyle w:val="27C919F9C9E94BE3ADD5EB0960AC3734"/>
          </w:pPr>
          <w:r>
            <w:t>[Name]</w:t>
          </w:r>
        </w:p>
      </w:docPartBody>
    </w:docPart>
    <w:docPart>
      <w:docPartPr>
        <w:name w:val="C1FEDB9B53094436898F993B5E23BA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68A4E1-3A92-419C-961A-A9A1930B9C80}"/>
      </w:docPartPr>
      <w:docPartBody>
        <w:p w:rsidR="00DF6851" w:rsidRDefault="00236D30">
          <w:pPr>
            <w:pStyle w:val="C1FEDB9B53094436898F993B5E23BA35"/>
          </w:pPr>
          <w: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D30"/>
    <w:rsid w:val="00236D30"/>
    <w:rsid w:val="005D3E54"/>
    <w:rsid w:val="008F64C7"/>
    <w:rsid w:val="00DF6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5B9BD5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5B9BD5" w:themeColor="accent1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</w:rPr>
  </w:style>
  <w:style w:type="paragraph" w:customStyle="1" w:styleId="90BA6489E3034197BB43B95D5E985683">
    <w:name w:val="90BA6489E3034197BB43B95D5E985683"/>
  </w:style>
  <w:style w:type="paragraph" w:customStyle="1" w:styleId="27C919F9C9E94BE3ADD5EB0960AC3734">
    <w:name w:val="27C919F9C9E94BE3ADD5EB0960AC3734"/>
  </w:style>
  <w:style w:type="paragraph" w:customStyle="1" w:styleId="C1FEDB9B53094436898F993B5E23BA35">
    <w:name w:val="C1FEDB9B53094436898F993B5E23BA35"/>
  </w:style>
  <w:style w:type="paragraph" w:customStyle="1" w:styleId="F5439621CCBF46DDA34B9CE150F347CE">
    <w:name w:val="F5439621CCBF46DDA34B9CE150F347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2016-08-01T00:00:00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8AEC36-B11D-4491-AD44-DB3F9F05E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8</TotalTime>
  <Pages>8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using QlikView</vt:lpstr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using QlikView</dc:title>
  <dc:subject>BASKETBALL</dc:subject>
  <dc:creator>Dinesh Parthiban</dc:creator>
  <cp:keywords>dxp141330</cp:keywords>
  <cp:lastModifiedBy>Dinesh P</cp:lastModifiedBy>
  <cp:revision>5</cp:revision>
  <dcterms:created xsi:type="dcterms:W3CDTF">2016-11-17T04:50:00Z</dcterms:created>
  <dcterms:modified xsi:type="dcterms:W3CDTF">2016-11-17T04:57:00Z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